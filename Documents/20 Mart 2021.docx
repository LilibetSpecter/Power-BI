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40"/>
          <w:szCs w:val="40"/>
          <w:lang w:val="en-US" w:eastAsia="zh-CN"/>
        </w:rPr>
      </w:pPr>
    </w:p>
    <w:p>
      <w:pPr>
        <w:rPr>
          <w:rFonts w:hint="default"/>
          <w:sz w:val="40"/>
          <w:szCs w:val="40"/>
          <w:lang w:val="en-US" w:eastAsia="zh-CN"/>
        </w:rPr>
      </w:pPr>
    </w:p>
    <w:p>
      <w:pPr>
        <w:ind w:left="7140" w:leftChars="0" w:firstLine="420" w:firstLineChars="0"/>
        <w:rPr>
          <w:rFonts w:hint="default"/>
          <w:sz w:val="36"/>
          <w:szCs w:val="36"/>
          <w:lang w:eastAsia="zh-CN"/>
        </w:rPr>
      </w:pPr>
      <w:r>
        <w:rPr>
          <w:rFonts w:hint="default"/>
          <w:sz w:val="36"/>
          <w:szCs w:val="36"/>
          <w:lang w:eastAsia="zh-CN"/>
        </w:rPr>
        <w:t>20.03.2021</w:t>
      </w:r>
    </w:p>
    <w:p>
      <w:pPr>
        <w:rPr>
          <w:rFonts w:hint="default"/>
          <w:sz w:val="36"/>
          <w:szCs w:val="36"/>
          <w:lang w:eastAsia="zh-CN"/>
        </w:rPr>
      </w:pPr>
      <w:r>
        <w:rPr>
          <w:rFonts w:hint="default"/>
          <w:sz w:val="36"/>
          <w:szCs w:val="36"/>
          <w:lang w:eastAsia="zh-CN"/>
        </w:rPr>
        <w:t>Benim Güzel Oğlum,</w:t>
      </w:r>
    </w:p>
    <w:p>
      <w:pPr>
        <w:rPr>
          <w:rFonts w:hint="default"/>
          <w:sz w:val="36"/>
          <w:szCs w:val="36"/>
          <w:lang w:eastAsia="zh-CN"/>
        </w:rPr>
      </w:pPr>
    </w:p>
    <w:p>
      <w:pPr>
        <w:rPr>
          <w:rFonts w:hint="default"/>
          <w:sz w:val="36"/>
          <w:szCs w:val="36"/>
          <w:lang w:eastAsia="zh-CN"/>
        </w:rPr>
      </w:pPr>
      <w:r>
        <w:rPr>
          <w:rFonts w:hint="default"/>
          <w:sz w:val="36"/>
          <w:szCs w:val="36"/>
          <w:lang w:eastAsia="zh-CN"/>
        </w:rPr>
        <w:t>Senin için harika bir mektup kağıdı bulunca yine mektup yazmak geldi içimden. Bugün hava yağmurlu, çekirdek ailemizle evde biraz sıkılıyoruz aslında. Bu Perşembe, Cuma gidemedin okuluna Kübra Teacher’ın hasta olduğu için endişe ettik, yaklaşık 12 arkadaşınla birlikte seni okula göndermemeye karar verdik. Senin keyfin yerindeydi, evde bizimle kalmayı okula gitmeye tercih ediyordun.</w:t>
      </w:r>
    </w:p>
    <w:p>
      <w:pPr>
        <w:rPr>
          <w:rFonts w:hint="default"/>
          <w:sz w:val="36"/>
          <w:szCs w:val="36"/>
          <w:lang w:eastAsia="zh-CN"/>
        </w:rPr>
      </w:pPr>
    </w:p>
    <w:p>
      <w:pPr>
        <w:rPr>
          <w:rFonts w:hint="default"/>
          <w:sz w:val="36"/>
          <w:szCs w:val="36"/>
          <w:lang w:eastAsia="zh-CN"/>
        </w:rPr>
      </w:pPr>
      <w:r>
        <w:rPr>
          <w:rFonts w:hint="default"/>
          <w:sz w:val="36"/>
          <w:szCs w:val="36"/>
          <w:lang w:eastAsia="zh-CN"/>
        </w:rPr>
        <w:t>Bir de Burak Mete ile konuşuyorsun bu aralar, Adana’ya gitmiş, kebap yiyecekmiş, keşke bu salgın bitse de arkadaşlarınla doya doya oynasan, çok güzel arkadaşlık kuruyorsun, sohbet ediyorsun, kendini güzel ifade ediyorsun. İnşallah güzel günler bekliyordur bizi, hadi birazdan çıkıp ODTÜ’ye gidelim, ağaçlar, toprak ve yağmur kokusunda çekirdek ailemiz olarak yürüyelim..Sarılalım, gülelim, her şey çok güzelmiş gibi, daha da güzel olacakmış gibi bir gün daha geçirelim..Büyüdüğüne hem sevinen hem üzülen Annen..</w:t>
      </w:r>
      <w:bookmarkStart w:id="0" w:name="_GoBack"/>
      <w:bookmarkEnd w:id="0"/>
    </w:p>
    <w:sectPr>
      <w:headerReference r:id="rId4" w:type="first"/>
      <w:footerReference r:id="rId6" w:type="first"/>
      <w:headerReference r:id="rId3" w:type="default"/>
      <w:footerReference r:id="rId5" w:type="default"/>
      <w:pgSz w:w="11906" w:h="16838"/>
      <w:pgMar w:top="1440" w:right="1080" w:bottom="1440" w:left="108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黑体">
    <w:altName w:val="黑体-简"/>
    <w:panose1 w:val="02010609060101010101"/>
    <w:charset w:val="86"/>
    <w:family w:val="auto"/>
    <w:pitch w:val="default"/>
    <w:sig w:usb0="00000000" w:usb1="00000000" w:usb2="00000016" w:usb3="00000000" w:csb0="00040001" w:csb1="00000000"/>
  </w:font>
  <w:font w:name="Arial Black">
    <w:panose1 w:val="020B0A04020102020204"/>
    <w:charset w:val="00"/>
    <w:family w:val="swiss"/>
    <w:pitch w:val="default"/>
    <w:sig w:usb0="00000287" w:usb1="00000000" w:usb2="00000000" w:usb3="00000000" w:csb0="2000009F" w:csb1="DFD70000"/>
  </w:font>
  <w:font w:name="Angsana New">
    <w:altName w:val="苹方-简"/>
    <w:panose1 w:val="02020603050405020304"/>
    <w:charset w:val="00"/>
    <w:family w:val="auto"/>
    <w:pitch w:val="default"/>
    <w:sig w:usb0="00000000" w:usb1="00000000" w:usb2="00000000" w:usb3="00000000" w:csb0="00010001" w:csb1="00000000"/>
  </w:font>
  <w:font w:name="微软雅黑">
    <w:altName w:val="汉仪旗黑"/>
    <w:panose1 w:val="020B0503020204020204"/>
    <w:charset w:val="86"/>
    <w:family w:val="auto"/>
    <w:pitch w:val="default"/>
    <w:sig w:usb0="00000000" w:usb1="00000000"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1"/>
      </w:rPr>
      <mc:AlternateContent>
        <mc:Choice Requires="wpg">
          <w:drawing>
            <wp:anchor distT="0" distB="0" distL="114300" distR="114300" simplePos="0" relativeHeight="251661312" behindDoc="0" locked="0" layoutInCell="1" allowOverlap="1">
              <wp:simplePos x="0" y="0"/>
              <wp:positionH relativeFrom="column">
                <wp:posOffset>-409575</wp:posOffset>
              </wp:positionH>
              <wp:positionV relativeFrom="paragraph">
                <wp:posOffset>-175260</wp:posOffset>
              </wp:positionV>
              <wp:extent cx="7007860" cy="9935845"/>
              <wp:effectExtent l="0" t="6350" r="2540" b="20955"/>
              <wp:wrapNone/>
              <wp:docPr id="8" name="组合 8"/>
              <wp:cNvGraphicFramePr/>
              <a:graphic xmlns:a="http://schemas.openxmlformats.org/drawingml/2006/main">
                <a:graphicData uri="http://schemas.microsoft.com/office/word/2010/wordprocessingGroup">
                  <wpg:wgp>
                    <wpg:cNvGrpSpPr/>
                    <wpg:grpSpPr>
                      <a:xfrm>
                        <a:off x="0" y="0"/>
                        <a:ext cx="7007860" cy="9935845"/>
                        <a:chOff x="11448" y="878"/>
                        <a:chExt cx="11036" cy="15647"/>
                      </a:xfrm>
                    </wpg:grpSpPr>
                    <wps:wsp>
                      <wps:cNvPr id="9" name="剪去对角的矩形 2"/>
                      <wps:cNvSpPr/>
                      <wps:spPr>
                        <a:xfrm>
                          <a:off x="11568" y="878"/>
                          <a:ext cx="10828" cy="15647"/>
                        </a:xfrm>
                        <a:prstGeom prst="snip2DiagRect">
                          <a:avLst/>
                        </a:prstGeom>
                        <a:noFill/>
                        <a:ln>
                          <a:gradFill>
                            <a:gsLst>
                              <a:gs pos="50000">
                                <a:srgbClr val="FFFFEF"/>
                              </a:gs>
                              <a:gs pos="0">
                                <a:srgbClr val="D1B378">
                                  <a:alpha val="100000"/>
                                </a:srgbClr>
                              </a:gs>
                              <a:gs pos="100000">
                                <a:srgbClr val="D1B378"/>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剪去对角的矩形 3"/>
                      <wps:cNvSpPr/>
                      <wps:spPr>
                        <a:xfrm flipH="1">
                          <a:off x="11738" y="1162"/>
                          <a:ext cx="10488" cy="15080"/>
                        </a:xfrm>
                        <a:prstGeom prst="snip2DiagRect">
                          <a:avLst/>
                        </a:prstGeom>
                        <a:noFill/>
                        <a:ln>
                          <a:gradFill>
                            <a:gsLst>
                              <a:gs pos="50000">
                                <a:srgbClr val="FFFFEF"/>
                              </a:gs>
                              <a:gs pos="0">
                                <a:srgbClr val="D1B378">
                                  <a:alpha val="100000"/>
                                </a:srgbClr>
                              </a:gs>
                              <a:gs pos="100000">
                                <a:srgbClr val="D1B378"/>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菱形 4"/>
                      <wps:cNvSpPr/>
                      <wps:spPr>
                        <a:xfrm>
                          <a:off x="22248" y="878"/>
                          <a:ext cx="236" cy="236"/>
                        </a:xfrm>
                        <a:prstGeom prst="diamond">
                          <a:avLst/>
                        </a:prstGeom>
                        <a:solidFill>
                          <a:srgbClr val="D1B3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菱形 5"/>
                      <wps:cNvSpPr/>
                      <wps:spPr>
                        <a:xfrm>
                          <a:off x="11448" y="16289"/>
                          <a:ext cx="236" cy="236"/>
                        </a:xfrm>
                        <a:prstGeom prst="diamond">
                          <a:avLst/>
                        </a:prstGeom>
                        <a:solidFill>
                          <a:srgbClr val="D1B3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8" o:spid="_x0000_s1026" o:spt="203" style="position:absolute;left:0pt;margin-left:-32.25pt;margin-top:-13.8pt;height:782.35pt;width:551.8pt;z-index:251661312;mso-width-relative:page;mso-height-relative:page;" coordorigin="11448,878" coordsize="11036,15647" o:gfxdata="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">
              <o:lock v:ext="edit" aspectratio="f"/>
              <v:shape id="剪去对角的矩形 2" o:spid="_x0000_s1026" style="position:absolute;left:11568;top:878;height:15647;width:10828;v-text-anchor:middle;" filled="f" stroked="t" coordsize="10828,15647" o:gfxdata="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TyRrW7AAAA2gAAAA8AAAAAAAAAAQAgAAAAOAAAAGRycy9kb3ducmV2Lnht&#10;bFBLAQIUABQAAAAIAIdO4kAzLwWeOwAAADkAAAAQAAAAAAAAAAEAIAAAACABAABkcnMvc2hhcGV4&#10;bWwueG1sUEsFBgAAAAAGAAYAWwEAAMoDAAAAAA==&#10;" path="m0,0l9023,0,10828,1804,10828,15647,10828,15647,1804,15647,0,13842,0,0xe">
                <v:path textboxrect="0,0,10828,15647" o:connectlocs="10828,7823;5414,15647;0,7823;5414,0" o:connectangles="0,82,164,247"/>
                <v:fill on="f" focussize="0,0"/>
                <v:stroke weight="1pt" color="#000000" miterlimit="8" joinstyle="miter"/>
                <v:imagedata o:title=""/>
                <o:lock v:ext="edit" aspectratio="f"/>
                <v:textbox>
                  <w:txbxContent>
                    <w:p>
                      <w:pPr>
                        <w:jc w:val="center"/>
                      </w:pPr>
                    </w:p>
                  </w:txbxContent>
                </v:textbox>
              </v:shape>
              <v:shape id="剪去对角的矩形 3" o:spid="_x0000_s1026" style="position:absolute;left:11738;top:1162;flip:x;height:15080;width:10488;v-text-anchor:middle;" filled="f" stroked="t" coordsize="10488,15080" o:gfxdata="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lJTAK+AAAA2wAAAA8AAAAAAAAAAQAgAAAAOAAAAGRycy9kb3ducmV2&#10;LnhtbFBLAQIUABQAAAAIAIdO4kAzLwWeOwAAADkAAAAQAAAAAAAAAAEAIAAAACMBAABkcnMvc2hh&#10;cGV4bWwueG1sUEsFBgAAAAAGAAYAWwEAAM0DAAAAAA==&#10;" path="m0,0l8739,0,10488,1748,10488,15080,10488,15080,1748,15080,0,13331,0,0xe">
                <v:path textboxrect="0,0,10488,15080" o:connectlocs="10488,7540;5244,15080;0,7540;5244,0" o:connectangles="0,82,164,247"/>
                <v:fill on="f" focussize="0,0"/>
                <v:stroke weight="1pt" color="#000000" miterlimit="8" joinstyle="miter"/>
                <v:imagedata o:title=""/>
                <o:lock v:ext="edit" aspectratio="f"/>
                <v:textbox>
                  <w:txbxContent>
                    <w:p>
                      <w:pPr>
                        <w:jc w:val="center"/>
                      </w:pPr>
                    </w:p>
                  </w:txbxContent>
                </v:textbox>
              </v:shape>
              <v:shape id="菱形 4" o:spid="_x0000_s1026" o:spt="4" type="#_x0000_t4" style="position:absolute;left:22248;top:878;height:236;width:236;v-text-anchor:middle;" fillcolor="#D1B378" filled="t" stroked="f" coordsize="21600,21600" o:gfxdata="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9wqW2+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shape>
              <v:shape id="菱形 5" o:spid="_x0000_s1026" o:spt="4" type="#_x0000_t4" style="position:absolute;left:11448;top:16289;height:236;width:236;v-text-anchor:middle;" fillcolor="#D1B378" filled="t" stroked="f" coordsize="21600,21600" o:gfxdata="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PojcavwAAANsAAAAPAAAAAAAAAAEAIAAAADgAAABkcnMvZG93bnJl&#10;di54bWxQSwECFAAUAAAACACHTuJAMy8FnjsAAAA5AAAAEAAAAAAAAAABACAAAAAkAQAAZHJzL3No&#10;YXBleG1sLnhtbFBLBQYAAAAABgAGAFsBAADOAwAAAAA=&#10;">
                <v:fill on="t" focussize="0,0"/>
                <v:stroke on="f" weight="1pt" miterlimit="8" joinstyle="miter"/>
                <v:imagedata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eastAsiaTheme="minorEastAsia"/>
        <w:lang w:eastAsia="zh-CN"/>
      </w:rPr>
      <w:drawing>
        <wp:anchor distT="0" distB="0" distL="114300" distR="114300" simplePos="0" relativeHeight="251662336" behindDoc="0" locked="0" layoutInCell="1" allowOverlap="1">
          <wp:simplePos x="0" y="0"/>
          <wp:positionH relativeFrom="column">
            <wp:posOffset>-685165</wp:posOffset>
          </wp:positionH>
          <wp:positionV relativeFrom="paragraph">
            <wp:posOffset>-552450</wp:posOffset>
          </wp:positionV>
          <wp:extent cx="7583805" cy="10727690"/>
          <wp:effectExtent l="0" t="0" r="17145" b="16510"/>
          <wp:wrapNone/>
          <wp:docPr id="6" name="图片 6" descr="F:\稻壳-阿源设计\X信纸 红包 书签 邀请函\2019-06-22-invatation\信纸\6.jp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稻壳-阿源设计\X信纸 红包 书签 邀请函\2019-06-22-invatation\信纸\6.jpg6"/>
                  <pic:cNvPicPr>
                    <a:picLocks noChangeAspect="1"/>
                  </pic:cNvPicPr>
                </pic:nvPicPr>
                <pic:blipFill>
                  <a:blip r:embed="rId1"/>
                  <a:srcRect/>
                  <a:stretch>
                    <a:fillRect/>
                  </a:stretch>
                </pic:blipFill>
                <pic:spPr>
                  <a:xfrm>
                    <a:off x="0" y="0"/>
                    <a:ext cx="7583805" cy="1072769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677A75"/>
    <w:rsid w:val="09507C35"/>
    <w:rsid w:val="18FA5FA6"/>
    <w:rsid w:val="1EE73EF2"/>
    <w:rsid w:val="24CF514D"/>
    <w:rsid w:val="30046D7E"/>
    <w:rsid w:val="3F570D6E"/>
    <w:rsid w:val="41041C92"/>
    <w:rsid w:val="410A3F52"/>
    <w:rsid w:val="43C35DCB"/>
    <w:rsid w:val="473857E5"/>
    <w:rsid w:val="50915BD5"/>
    <w:rsid w:val="689D17DA"/>
    <w:rsid w:val="68C4638D"/>
    <w:rsid w:val="6EDA4AD6"/>
    <w:rsid w:val="76D113D4"/>
    <w:rsid w:val="7BC0356F"/>
    <w:rsid w:val="F7677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erthan/Library/Containers/com.kingsoft.wpsoffice.mac.global/Data/.kingsoft/office6/templates/download/ea1051c8a88c400383cb66ca5552e1d9/&#3585;&#3619;&#3632;&#3604;&#3634;&#3625;&#3592;&#3604;&#3627;&#3617;&#3634;&#3618;&#3585;&#3634;&#3619;&#3660;&#3605;&#3641;&#3609;.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กระดาษจดหมายการ์ตูน.docx</Template>
  <Pages>1</Pages>
  <Words>1</Words>
  <Characters>7</Characters>
  <Lines>0</Lines>
  <Paragraphs>0</Paragraphs>
  <ScaleCrop>false</ScaleCrop>
  <LinksUpToDate>false</LinksUpToDate>
  <CharactersWithSpaces>15</CharactersWithSpaces>
  <Application>WPS Office_3.1.1.5096_F1E327BC-269C-435d-A152-05C5408002CA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2021-03-20T14:46:00Z</dcterms:created>
  <dc:creator>merthan</dc:creator>
  <cp:lastModifiedBy>merthan</cp:lastModifiedBy>
  <dcterms:modified xsi:type="dcterms:W3CDTF">2021-03-20T15:00:54Z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1033-3.1.1.5096</vt:lpwstr>
  </property>
</Properties>
</file>